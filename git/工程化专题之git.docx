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51D3CE" w14:textId="77777777" w:rsidR="00823414" w:rsidRDefault="00823414" w:rsidP="00E73384">
      <w:pPr>
        <w:pStyle w:val="aff7"/>
      </w:pPr>
    </w:p>
    <w:p w14:paraId="14373FD5" w14:textId="77777777" w:rsidR="00844AD9" w:rsidRPr="00D47276" w:rsidRDefault="009B1B6B" w:rsidP="004313D6">
      <w:pPr>
        <w:pStyle w:val="ad"/>
        <w:rPr>
          <w:rStyle w:val="af5"/>
          <w:b w:val="0"/>
          <w:color w:val="auto"/>
          <w:spacing w:val="0"/>
          <w:kern w:val="24"/>
          <w:sz w:val="84"/>
          <w:szCs w:val="84"/>
        </w:rPr>
      </w:pPr>
      <w:r>
        <w:rPr>
          <w:noProof/>
        </w:rPr>
        <w:drawing>
          <wp:inline distT="0" distB="0" distL="0" distR="0" wp14:anchorId="111F1C95" wp14:editId="719829C9">
            <wp:extent cx="6227445" cy="1868234"/>
            <wp:effectExtent l="0" t="0" r="1905" b="0"/>
            <wp:docPr id="2" name="图片 2" descr="https://10.url.cn/eth/ajNVdqHZLLAriaH0ZfoUicUvicyBD519yd6PSAGj6FjXdDZ8qvH6lK3RtBYFUGsJlyagEf8EPOtxIU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0.url.cn/eth/ajNVdqHZLLAriaH0ZfoUicUvicyBD519yd6PSAGj6FjXdDZ8qvH6lK3RtBYFUGsJlyagEf8EPOtxIU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186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987C" w14:textId="77777777" w:rsidR="00EA5C3E" w:rsidRPr="00EA5C3E" w:rsidRDefault="00EA5C3E" w:rsidP="00EA5C3E"/>
    <w:p w14:paraId="471E992D" w14:textId="31723930" w:rsidR="009B6AE4" w:rsidRPr="008447EE" w:rsidRDefault="000C0B05" w:rsidP="008447EE">
      <w:pPr>
        <w:pStyle w:val="1"/>
        <w:jc w:val="center"/>
        <w:rPr>
          <w:rStyle w:val="af5"/>
          <w:color w:val="auto"/>
          <w:sz w:val="72"/>
          <w:szCs w:val="72"/>
        </w:rPr>
      </w:pPr>
      <w:r w:rsidRPr="008447EE">
        <w:rPr>
          <w:rStyle w:val="af5"/>
          <w:rFonts w:ascii="Yu Gothic Medium" w:hAnsi="Yu Gothic Medium" w:hint="eastAsia"/>
          <w:color w:val="auto"/>
          <w:sz w:val="72"/>
          <w:szCs w:val="72"/>
        </w:rPr>
        <w:t>工程化专题之</w:t>
      </w:r>
      <w:r w:rsidRPr="008447EE">
        <w:rPr>
          <w:rStyle w:val="af5"/>
          <w:rFonts w:hint="eastAsia"/>
          <w:color w:val="auto"/>
          <w:sz w:val="72"/>
          <w:szCs w:val="72"/>
        </w:rPr>
        <w:t>Git</w:t>
      </w:r>
    </w:p>
    <w:p w14:paraId="0608B052" w14:textId="4A2110AC" w:rsidR="00DA5C60" w:rsidRDefault="00DA5C60" w:rsidP="00A67CC3">
      <w:pPr>
        <w:pStyle w:val="ad"/>
        <w:rPr>
          <w:rStyle w:val="af5"/>
          <w:color w:val="auto"/>
          <w:sz w:val="48"/>
          <w:szCs w:val="48"/>
        </w:rPr>
      </w:pPr>
      <w:r>
        <w:rPr>
          <w:rStyle w:val="af5"/>
          <w:rFonts w:hint="eastAsia"/>
          <w:color w:val="auto"/>
          <w:sz w:val="48"/>
          <w:szCs w:val="48"/>
        </w:rPr>
        <w:t>咕泡学院</w:t>
      </w:r>
      <w:r w:rsidR="008447EE">
        <w:rPr>
          <w:rStyle w:val="af5"/>
          <w:rFonts w:hint="eastAsia"/>
          <w:color w:val="auto"/>
          <w:sz w:val="48"/>
          <w:szCs w:val="48"/>
        </w:rPr>
        <w:t xml:space="preserve"> James</w:t>
      </w:r>
      <w:r w:rsidR="008447EE">
        <w:rPr>
          <w:rStyle w:val="af5"/>
          <w:rFonts w:hint="eastAsia"/>
          <w:color w:val="auto"/>
          <w:sz w:val="48"/>
          <w:szCs w:val="48"/>
        </w:rPr>
        <w:t>老师</w:t>
      </w:r>
    </w:p>
    <w:p w14:paraId="718982D4" w14:textId="3447AE06" w:rsidR="00612836" w:rsidRPr="000C0B05" w:rsidRDefault="00612836" w:rsidP="00A67CC3">
      <w:pPr>
        <w:pStyle w:val="ad"/>
        <w:rPr>
          <w:rStyle w:val="af5"/>
          <w:color w:val="auto"/>
          <w:sz w:val="48"/>
          <w:szCs w:val="48"/>
        </w:rPr>
      </w:pPr>
      <w:r>
        <w:rPr>
          <w:rStyle w:val="af5"/>
          <w:rFonts w:hint="eastAsia"/>
          <w:color w:val="auto"/>
          <w:sz w:val="48"/>
          <w:szCs w:val="48"/>
        </w:rPr>
        <w:t xml:space="preserve">QQ </w:t>
      </w:r>
      <w:r w:rsidRPr="00612836">
        <w:rPr>
          <w:rStyle w:val="af5"/>
          <w:color w:val="auto"/>
          <w:sz w:val="48"/>
          <w:szCs w:val="48"/>
        </w:rPr>
        <w:t>2904270631</w:t>
      </w:r>
    </w:p>
    <w:p w14:paraId="7BE71BCD" w14:textId="77777777" w:rsidR="000C0B05" w:rsidRDefault="000C0B05" w:rsidP="00ED23F0">
      <w:pPr>
        <w:pStyle w:val="ad"/>
        <w:rPr>
          <w:rStyle w:val="af5"/>
          <w:rFonts w:ascii="Yu Gothic Medium" w:hAnsi="Yu Gothic Medium"/>
          <w:b w:val="0"/>
          <w:color w:val="auto"/>
          <w:sz w:val="30"/>
          <w:szCs w:val="30"/>
        </w:rPr>
      </w:pPr>
    </w:p>
    <w:p w14:paraId="7AC8F72C" w14:textId="77777777" w:rsidR="007952AF" w:rsidRPr="00FD6446" w:rsidRDefault="007952AF" w:rsidP="00B64B45">
      <w:pPr>
        <w:rPr>
          <w:rStyle w:val="af5"/>
          <w:rFonts w:ascii="Yu Gothic Medium" w:hAnsi="Yu Gothic Medium"/>
          <w:b w:val="0"/>
          <w:color w:val="FFC000"/>
          <w:sz w:val="48"/>
          <w:szCs w:val="48"/>
        </w:rPr>
      </w:pPr>
      <w:r w:rsidRPr="00FD6446">
        <w:rPr>
          <w:rStyle w:val="af5"/>
          <w:rFonts w:ascii="Yu Gothic Medium" w:hAnsi="Yu Gothic Medium" w:hint="eastAsia"/>
          <w:b w:val="0"/>
          <w:color w:val="FFC000"/>
          <w:sz w:val="48"/>
          <w:szCs w:val="48"/>
        </w:rPr>
        <w:t>课程安排</w:t>
      </w:r>
    </w:p>
    <w:p w14:paraId="6B2953C8" w14:textId="2F917CF1" w:rsidR="001975B9" w:rsidRDefault="008169B2" w:rsidP="000770A9">
      <w:pPr>
        <w:pStyle w:val="af8"/>
        <w:numPr>
          <w:ilvl w:val="0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认识</w:t>
      </w:r>
      <w:r w:rsidR="00866CE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it</w:t>
      </w:r>
    </w:p>
    <w:p w14:paraId="7B72F261" w14:textId="0CC2422A" w:rsidR="00515D26" w:rsidRDefault="00515D26" w:rsidP="00515D26">
      <w:pPr>
        <w:pStyle w:val="af8"/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3W who why when</w:t>
      </w:r>
    </w:p>
    <w:p w14:paraId="1370EC73" w14:textId="0B5EBA13" w:rsidR="005C011E" w:rsidRDefault="00184FC7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Fonts w:ascii="Yu Gothic Medium" w:hAnsi="Yu Gothic Medium"/>
          <w:noProof/>
          <w:spacing w:val="10"/>
          <w:kern w:val="0"/>
          <w:sz w:val="48"/>
          <w:szCs w:val="48"/>
        </w:rPr>
        <w:drawing>
          <wp:inline distT="0" distB="0" distL="0" distR="0" wp14:anchorId="4C15226C" wp14:editId="4867F874">
            <wp:extent cx="6227445" cy="7019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A83" w14:textId="3A901E52" w:rsidR="00863B60" w:rsidRDefault="003518DE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</w:p>
    <w:p w14:paraId="1FAAF9CD" w14:textId="77777777" w:rsidR="00C821FA" w:rsidRDefault="00863B60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svn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集中式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：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server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是怎么做的</w:t>
      </w:r>
      <w:r w:rsidR="005B7B50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，只记录变化的部分</w:t>
      </w:r>
    </w:p>
    <w:p w14:paraId="35D961DB" w14:textId="49C63DA1" w:rsidR="00863B60" w:rsidRDefault="00ED2389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存储的是完整的文件</w:t>
      </w:r>
    </w:p>
    <w:p w14:paraId="6AFAAF6E" w14:textId="77777777" w:rsidR="00754323" w:rsidRDefault="00754323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2E2905E0" w14:textId="0AB319A5" w:rsidR="00754323" w:rsidRDefault="00754323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github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事故</w:t>
      </w:r>
    </w:p>
    <w:p w14:paraId="17FC7BC9" w14:textId="77777777" w:rsidR="00EC1FD6" w:rsidRDefault="00EC1FD6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4C25914E" w14:textId="4CAC4385" w:rsidR="00EC1FD6" w:rsidRDefault="00EC1FD6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分布式账本</w:t>
      </w:r>
    </w:p>
    <w:p w14:paraId="6F8BE639" w14:textId="77777777" w:rsidR="00863B60" w:rsidRDefault="00863B60" w:rsidP="00515D26">
      <w:pPr>
        <w:pStyle w:val="af8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1C52CE6B" w14:textId="779A1B88" w:rsidR="005C011E" w:rsidRDefault="00415060" w:rsidP="005C011E">
      <w:pPr>
        <w:pStyle w:val="af8"/>
        <w:numPr>
          <w:ilvl w:val="0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问题</w:t>
      </w:r>
    </w:p>
    <w:p w14:paraId="6E1F23F1" w14:textId="69EADE43" w:rsidR="00415060" w:rsidRDefault="00C00A1F" w:rsidP="00415060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p</w:t>
      </w:r>
      <w:r w:rsidR="00415060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ush/pull </w:t>
      </w:r>
      <w:r w:rsidR="00415060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要联网</w:t>
      </w:r>
    </w:p>
    <w:p w14:paraId="74FCF285" w14:textId="3ADDF89B" w:rsidR="00415060" w:rsidRDefault="00415060" w:rsidP="00415060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如果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ser</w:t>
      </w: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ver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硬盘坏了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怎么办？</w:t>
      </w:r>
    </w:p>
    <w:p w14:paraId="7097342A" w14:textId="5E1C0D28" w:rsidR="00527881" w:rsidRDefault="00170431" w:rsidP="00415060">
      <w:pPr>
        <w:pStyle w:val="af8"/>
        <w:numPr>
          <w:ilvl w:val="1"/>
          <w:numId w:val="28"/>
        </w:numP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</w:t>
      </w:r>
      <w:r w:rsidR="000D60A2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it </w:t>
      </w:r>
      <w:r w:rsidR="000D60A2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保证完整性</w:t>
      </w:r>
    </w:p>
    <w:p w14:paraId="2428C477" w14:textId="1C6978BD" w:rsidR="007F3DC3" w:rsidRPr="007F3DC3" w:rsidRDefault="007F3DC3" w:rsidP="007F3DC3">
      <w:pP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Fonts w:ascii="Yu Gothic Medium" w:hAnsi="Yu Gothic Medium" w:hint="eastAsia"/>
          <w:noProof/>
          <w:spacing w:val="10"/>
          <w:kern w:val="0"/>
          <w:sz w:val="48"/>
          <w:szCs w:val="48"/>
        </w:rPr>
        <w:drawing>
          <wp:inline distT="0" distB="0" distL="0" distR="0" wp14:anchorId="1549BEF5" wp14:editId="6392E318">
            <wp:extent cx="10833100" cy="28448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4 19.34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9F4E" w14:textId="3F6ED351" w:rsidR="00F82F5E" w:rsidRDefault="004F43CB" w:rsidP="00F82F5E">
      <w:pPr>
        <w:pStyle w:val="af8"/>
        <w:ind w:left="84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oschina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和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github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都可以的方式：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/Users/liuyaqing/.ssh  touch config</w:t>
      </w:r>
    </w:p>
    <w:p w14:paraId="4D171597" w14:textId="08EEB159" w:rsidR="00F33A49" w:rsidRDefault="00F33A49" w:rsidP="00F33A49">
      <w:pPr>
        <w:pStyle w:val="af8"/>
        <w:numPr>
          <w:ilvl w:val="0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安装</w:t>
      </w:r>
    </w:p>
    <w:p w14:paraId="48165DB3" w14:textId="4267BA31" w:rsidR="008300AE" w:rsidRDefault="008300AE" w:rsidP="008300AE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config –-global user.name ‘xx’</w:t>
      </w:r>
    </w:p>
    <w:p w14:paraId="3F99A769" w14:textId="15942B61" w:rsidR="008300AE" w:rsidRDefault="008300AE" w:rsidP="008300AE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config –-global user.email ‘xx’</w:t>
      </w:r>
    </w:p>
    <w:p w14:paraId="7050EB85" w14:textId="3EFF398B" w:rsidR="008300AE" w:rsidRDefault="008300AE" w:rsidP="008300AE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 w:rsidRPr="008300AE">
        <w:rPr>
          <w:rStyle w:val="af5"/>
          <w:rFonts w:ascii="Yu Gothic Medium" w:hAnsi="Yu Gothic Medium"/>
          <w:b w:val="0"/>
          <w:color w:val="auto"/>
          <w:sz w:val="48"/>
          <w:szCs w:val="48"/>
        </w:rPr>
        <w:t>ssh-keygen -t rsa -C 'james@gupaoedu.com'</w:t>
      </w:r>
    </w:p>
    <w:p w14:paraId="604F51EA" w14:textId="7DBCE122" w:rsidR="00C85DCD" w:rsidRDefault="00C85DCD" w:rsidP="00C85DCD">
      <w:pPr>
        <w:pStyle w:val="af8"/>
        <w:numPr>
          <w:ilvl w:val="0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常用命令</w:t>
      </w:r>
    </w:p>
    <w:p w14:paraId="5215C226" w14:textId="68BAB29D" w:rsidR="00FD2AE6" w:rsidRDefault="00FD2AE6" w:rsidP="00FD2AE6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git status </w:t>
      </w:r>
      <w:r w:rsidR="002F6993"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 </w:t>
      </w:r>
      <w:r w:rsidR="002F6993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没事</w:t>
      </w:r>
      <w:r w:rsidR="00091C2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ls -a</w:t>
      </w:r>
      <w:r w:rsidR="002F6993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一下</w:t>
      </w:r>
    </w:p>
    <w:p w14:paraId="0B15C6D5" w14:textId="349139B7" w:rsidR="00967949" w:rsidRDefault="00967949" w:rsidP="00FD2AE6">
      <w:pPr>
        <w:pStyle w:val="af8"/>
        <w:numPr>
          <w:ilvl w:val="1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remote</w:t>
      </w:r>
    </w:p>
    <w:p w14:paraId="425FE8AA" w14:textId="78485E66" w:rsidR="00B929F5" w:rsidRPr="007C797F" w:rsidRDefault="005D0F9C" w:rsidP="00B929F5">
      <w:pPr>
        <w:pStyle w:val="af8"/>
        <w:numPr>
          <w:ilvl w:val="2"/>
          <w:numId w:val="28"/>
        </w:numPr>
        <w:rPr>
          <w:rStyle w:val="af4"/>
          <w:rFonts w:ascii="Yu Gothic Medium" w:hAnsi="Yu Gothic Medium" w:hint="eastAsia"/>
          <w:color w:val="auto"/>
          <w:spacing w:val="10"/>
          <w:kern w:val="0"/>
          <w:sz w:val="48"/>
          <w:szCs w:val="48"/>
          <w:u w:val="none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clone </w:t>
      </w:r>
      <w:hyperlink r:id="rId13" w:history="1">
        <w:r w:rsidRPr="00B45DA9">
          <w:rPr>
            <w:rStyle w:val="af4"/>
            <w:rFonts w:ascii="Yu Gothic Medium" w:hAnsi="Yu Gothic Medium"/>
            <w:spacing w:val="10"/>
            <w:kern w:val="0"/>
            <w:sz w:val="48"/>
            <w:szCs w:val="48"/>
          </w:rPr>
          <w:t>git@xx</w:t>
        </w:r>
        <w:r w:rsidR="001B31D8">
          <w:rPr>
            <w:rStyle w:val="af4"/>
            <w:rFonts w:ascii="Yu Gothic Medium" w:hAnsi="Yu Gothic Medium" w:hint="eastAsia"/>
            <w:spacing w:val="10"/>
            <w:kern w:val="0"/>
            <w:sz w:val="48"/>
            <w:szCs w:val="48"/>
          </w:rPr>
          <w:t xml:space="preserve"> </w:t>
        </w:r>
        <w:r w:rsidRPr="00B45DA9">
          <w:rPr>
            <w:rStyle w:val="af4"/>
            <w:rFonts w:ascii="Yu Gothic Medium" w:hAnsi="Yu Gothic Medium"/>
            <w:spacing w:val="10"/>
            <w:kern w:val="0"/>
            <w:sz w:val="48"/>
            <w:szCs w:val="48"/>
          </w:rPr>
          <w:t>x</w:t>
        </w:r>
        <w:r w:rsidRPr="00B45DA9">
          <w:rPr>
            <w:rStyle w:val="af4"/>
            <w:rFonts w:ascii="Yu Gothic Medium" w:hAnsi="Yu Gothic Medium"/>
            <w:spacing w:val="10"/>
            <w:kern w:val="0"/>
            <w:sz w:val="48"/>
            <w:szCs w:val="48"/>
          </w:rPr>
          <w:t>.com</w:t>
        </w:r>
      </w:hyperlink>
    </w:p>
    <w:p w14:paraId="4CE98A9B" w14:textId="36772B82" w:rsidR="007C797F" w:rsidRDefault="007C797F" w:rsidP="00B929F5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git config --list</w:t>
      </w:r>
    </w:p>
    <w:p w14:paraId="3FA25F12" w14:textId="579B5EDC" w:rsidR="005D0F9C" w:rsidRDefault="005D0F9C" w:rsidP="00B929F5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把本地项目推送到远端</w:t>
      </w:r>
    </w:p>
    <w:p w14:paraId="7E92F403" w14:textId="033657AB" w:rsidR="0081362E" w:rsidRDefault="0081362E" w:rsidP="0081362E">
      <w:pPr>
        <w:pStyle w:val="af8"/>
        <w:numPr>
          <w:ilvl w:val="3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init</w:t>
      </w:r>
    </w:p>
    <w:p w14:paraId="56CDEE25" w14:textId="752CDABB" w:rsidR="0081362E" w:rsidRPr="00020131" w:rsidRDefault="0081362E" w:rsidP="0081362E">
      <w:pPr>
        <w:pStyle w:val="af8"/>
        <w:numPr>
          <w:ilvl w:val="3"/>
          <w:numId w:val="28"/>
        </w:numPr>
        <w:rPr>
          <w:rStyle w:val="af4"/>
          <w:rFonts w:ascii="Yu Gothic Medium" w:hAnsi="Yu Gothic Medium" w:hint="eastAsia"/>
          <w:color w:val="auto"/>
          <w:spacing w:val="10"/>
          <w:kern w:val="0"/>
          <w:sz w:val="48"/>
          <w:szCs w:val="48"/>
          <w:u w:val="none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remote add origin </w:t>
      </w:r>
      <w:hyperlink r:id="rId14" w:history="1">
        <w:r w:rsidR="00970C71" w:rsidRPr="00B45DA9">
          <w:rPr>
            <w:rStyle w:val="af4"/>
            <w:rFonts w:ascii="Yu Gothic Medium" w:hAnsi="Yu Gothic Medium"/>
            <w:spacing w:val="10"/>
            <w:kern w:val="0"/>
            <w:sz w:val="48"/>
            <w:szCs w:val="48"/>
          </w:rPr>
          <w:t>git@git.oschina.net:gupaoedu_com_vip/test10.git</w:t>
        </w:r>
      </w:hyperlink>
    </w:p>
    <w:p w14:paraId="7444CF7E" w14:textId="42B4C568" w:rsidR="00020131" w:rsidRPr="00020131" w:rsidRDefault="00020131" w:rsidP="0081362E">
      <w:pPr>
        <w:pStyle w:val="af8"/>
        <w:numPr>
          <w:ilvl w:val="3"/>
          <w:numId w:val="28"/>
        </w:numPr>
        <w:rPr>
          <w:rStyle w:val="af4"/>
          <w:rFonts w:ascii="Yu Gothic Medium" w:hAnsi="Yu Gothic Medium" w:hint="eastAsia"/>
          <w:color w:val="auto"/>
          <w:spacing w:val="10"/>
          <w:kern w:val="0"/>
          <w:sz w:val="48"/>
          <w:szCs w:val="48"/>
          <w:u w:val="none"/>
        </w:rPr>
      </w:pPr>
      <w:r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 xml:space="preserve">git remote </w:t>
      </w:r>
      <w:r>
        <w:rPr>
          <w:rStyle w:val="af4"/>
          <w:rFonts w:ascii="Yu Gothic Medium" w:hAnsi="Yu Gothic Medium"/>
          <w:spacing w:val="10"/>
          <w:kern w:val="0"/>
          <w:sz w:val="48"/>
          <w:szCs w:val="48"/>
        </w:rPr>
        <w:t>–</w:t>
      </w:r>
      <w:r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v</w:t>
      </w:r>
    </w:p>
    <w:p w14:paraId="0ED91C53" w14:textId="171D4AF7" w:rsidR="00020131" w:rsidRDefault="009478F2" w:rsidP="0081362E">
      <w:pPr>
        <w:pStyle w:val="af8"/>
        <w:numPr>
          <w:ilvl w:val="3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git remote remove</w:t>
      </w:r>
      <w:r w:rsidR="00020131"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 xml:space="preserve"> origin</w:t>
      </w:r>
      <w:r w:rsidR="007D2294"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(</w:t>
      </w:r>
      <w:r w:rsidR="007D2294"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好像是删除关联的远端</w:t>
      </w:r>
      <w:r w:rsidR="007D2294">
        <w:rPr>
          <w:rStyle w:val="af4"/>
          <w:rFonts w:ascii="Yu Gothic Medium" w:hAnsi="Yu Gothic Medium" w:hint="eastAsia"/>
          <w:spacing w:val="10"/>
          <w:kern w:val="0"/>
          <w:sz w:val="48"/>
          <w:szCs w:val="48"/>
        </w:rPr>
        <w:t>)</w:t>
      </w:r>
    </w:p>
    <w:p w14:paraId="49E3F441" w14:textId="038E3AE0" w:rsidR="00970C71" w:rsidRDefault="00970C71" w:rsidP="00D03FC6">
      <w:pPr>
        <w:pStyle w:val="af8"/>
        <w:numPr>
          <w:ilvl w:val="3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 w:rsidRPr="00970C71"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push -u origin master</w:t>
      </w:r>
    </w:p>
    <w:p w14:paraId="02755C53" w14:textId="5F9E60D1" w:rsidR="001019F5" w:rsidRDefault="001019F5" w:rsidP="001019F5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pull </w:t>
      </w:r>
    </w:p>
    <w:p w14:paraId="59F52DDB" w14:textId="3CC7EF6B" w:rsidR="009A13EC" w:rsidRDefault="009A13EC" w:rsidP="001019F5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push</w:t>
      </w:r>
    </w:p>
    <w:p w14:paraId="5D389DE2" w14:textId="4190931D" w:rsidR="00BC4FBD" w:rsidRDefault="00BC4FBD" w:rsidP="001019F5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checkout </w:t>
      </w:r>
    </w:p>
    <w:p w14:paraId="62689E3F" w14:textId="28A3C7F8" w:rsidR="00BC4FBD" w:rsidRDefault="00BC4FBD" w:rsidP="00BC4FBD">
      <w:pPr>
        <w:pStyle w:val="af8"/>
        <w:numPr>
          <w:ilvl w:val="3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切新分支</w:t>
      </w:r>
      <w:r w:rsidR="00AA258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git </w:t>
      </w:r>
      <w:r w:rsidR="00AA2585"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checkout –b </w:t>
      </w:r>
      <w:r w:rsidR="00AA258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新分支名字</w:t>
      </w:r>
      <w:r w:rsidR="00AA258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  push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的时候要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set-up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什么的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430D4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会有提示</w:t>
      </w:r>
      <w:r w:rsidR="00A81C5D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(git push origin </w:t>
      </w:r>
      <w:r w:rsidR="00A81C5D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分支名</w:t>
      </w:r>
      <w:r w:rsidR="00A81C5D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)</w:t>
      </w:r>
    </w:p>
    <w:p w14:paraId="4F26CB70" w14:textId="298A9191" w:rsidR="00BC4FBD" w:rsidRDefault="00BC4FBD" w:rsidP="00BC4FBD">
      <w:pPr>
        <w:pStyle w:val="af8"/>
        <w:numPr>
          <w:ilvl w:val="3"/>
          <w:numId w:val="28"/>
        </w:numP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撤消</w:t>
      </w:r>
      <w:r w:rsidR="00581D46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更改</w:t>
      </w:r>
      <w:r w:rsidR="006A0122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git checkout .  </w:t>
      </w:r>
      <w:r w:rsidR="006A0122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撤销所有更改</w:t>
      </w:r>
      <w:r w:rsidR="004E2B5C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;git checkout </w:t>
      </w:r>
      <w:r w:rsidR="00BF79F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指定文件</w:t>
      </w:r>
      <w:r w:rsidR="00BF79F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BF79F5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（只撤销一个）</w:t>
      </w:r>
    </w:p>
    <w:p w14:paraId="33D14329" w14:textId="23F017B8" w:rsidR="00D83317" w:rsidRDefault="00D83317" w:rsidP="00BC4FBD">
      <w:pPr>
        <w:pStyle w:val="af8"/>
        <w:numPr>
          <w:ilvl w:val="3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切换分支：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git checkout 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分支名字</w:t>
      </w:r>
    </w:p>
    <w:p w14:paraId="734D8EBF" w14:textId="53BCCFE2" w:rsidR="003C5732" w:rsidRDefault="003C5732" w:rsidP="003C5732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git merge</w:t>
      </w:r>
    </w:p>
    <w:p w14:paraId="0D7FE95F" w14:textId="1FE3F8B8" w:rsidR="003C5732" w:rsidRDefault="003C5732" w:rsidP="003C5732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git rebase </w:t>
      </w:r>
    </w:p>
    <w:p w14:paraId="07C9739A" w14:textId="5C03ED8E" w:rsidR="0066426E" w:rsidRDefault="0066426E" w:rsidP="003C5732">
      <w:pPr>
        <w:pStyle w:val="af8"/>
        <w:numPr>
          <w:ilvl w:val="2"/>
          <w:numId w:val="28"/>
        </w:numP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 xml:space="preserve">git tag 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版本</w:t>
      </w:r>
    </w:p>
    <w:p w14:paraId="0D89EEC9" w14:textId="20DFF3FD" w:rsidR="007D53B5" w:rsidRDefault="007D53B5" w:rsidP="003C5732">
      <w:pPr>
        <w:pStyle w:val="af8"/>
        <w:numPr>
          <w:ilvl w:val="2"/>
          <w:numId w:val="28"/>
        </w:numP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git config </w:t>
      </w: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--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list (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终于知道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ac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是啥了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)</w:t>
      </w:r>
    </w:p>
    <w:p w14:paraId="324B935B" w14:textId="562E0478" w:rsidR="0046005E" w:rsidRDefault="0046005E" w:rsidP="003C5732">
      <w:pPr>
        <w:pStyle w:val="af8"/>
        <w:numPr>
          <w:ilvl w:val="2"/>
          <w:numId w:val="28"/>
        </w:numPr>
        <w:rPr>
          <w:rStyle w:val="af5"/>
          <w:rFonts w:ascii="Yu Gothic Medium" w:hAnsi="Yu Gothic Medium"/>
          <w:b w:val="0"/>
          <w:color w:val="auto"/>
          <w:sz w:val="48"/>
          <w:szCs w:val="48"/>
        </w:rPr>
      </w:pPr>
      <w:r>
        <w:rPr>
          <w:rFonts w:ascii="Yu Gothic Medium" w:hAnsi="Yu Gothic Medium"/>
          <w:noProof/>
          <w:spacing w:val="10"/>
          <w:kern w:val="0"/>
          <w:sz w:val="48"/>
          <w:szCs w:val="48"/>
        </w:rPr>
        <w:drawing>
          <wp:inline distT="0" distB="0" distL="0" distR="0" wp14:anchorId="3E6E4A1C" wp14:editId="0FDF3499">
            <wp:extent cx="5118100" cy="3149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15 14.46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44C4" w14:textId="419D563E" w:rsidR="000814DF" w:rsidRDefault="0063209D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Fonts w:ascii="Yu Gothic Medium" w:hAnsi="Yu Gothic Medium" w:hint="eastAsia"/>
          <w:noProof/>
          <w:spacing w:val="10"/>
          <w:kern w:val="0"/>
          <w:sz w:val="48"/>
          <w:szCs w:val="48"/>
        </w:rPr>
        <w:drawing>
          <wp:inline distT="0" distB="0" distL="0" distR="0" wp14:anchorId="311C10EE" wp14:editId="5E05E18B">
            <wp:extent cx="6227445" cy="63106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2CA" w14:textId="77777777" w:rsidR="00BB230B" w:rsidRDefault="00BB230B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3D3158C7" w14:textId="7E1734E0" w:rsidR="00BB230B" w:rsidRDefault="00A9302F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//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回滚版本本地和远端</w:t>
      </w:r>
    </w:p>
    <w:p w14:paraId="2927A961" w14:textId="311A90B5" w:rsidR="00BB230B" w:rsidRDefault="00A177FE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</w:t>
      </w:r>
      <w:r w:rsidR="00BB230B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it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reset </w:t>
      </w: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-- hard commitid(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要回退的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commitid</w:t>
      </w: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)</w:t>
      </w:r>
      <w:r w:rsidR="00C279C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</w:p>
    <w:p w14:paraId="5C269CEF" w14:textId="176D60B9" w:rsidR="00FA24BF" w:rsidRDefault="00FA24BF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git push </w:t>
      </w:r>
      <w:r>
        <w:rPr>
          <w:rStyle w:val="af5"/>
          <w:rFonts w:ascii="Yu Gothic Medium" w:hAnsi="Yu Gothic Medium"/>
          <w:b w:val="0"/>
          <w:color w:val="auto"/>
          <w:sz w:val="48"/>
          <w:szCs w:val="48"/>
        </w:rPr>
        <w:t>–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f origin master</w:t>
      </w:r>
    </w:p>
    <w:p w14:paraId="4C027000" w14:textId="63EAF240" w:rsidR="008731B1" w:rsidRDefault="008731B1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Fonts w:ascii="Yu Gothic Medium" w:hAnsi="Yu Gothic Medium" w:hint="eastAsia"/>
          <w:noProof/>
          <w:spacing w:val="10"/>
          <w:kern w:val="0"/>
          <w:sz w:val="48"/>
          <w:szCs w:val="48"/>
        </w:rPr>
        <w:drawing>
          <wp:inline distT="0" distB="0" distL="0" distR="0" wp14:anchorId="36414CB6" wp14:editId="0298E068">
            <wp:extent cx="6227445" cy="7788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 Medium" w:hAnsi="Yu Gothic Medium" w:hint="eastAsia"/>
          <w:noProof/>
          <w:spacing w:val="10"/>
          <w:kern w:val="0"/>
          <w:sz w:val="48"/>
          <w:szCs w:val="48"/>
        </w:rPr>
        <w:drawing>
          <wp:inline distT="0" distB="0" distL="0" distR="0" wp14:anchorId="475C6A99" wp14:editId="3DE5B64C">
            <wp:extent cx="6227445" cy="7240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8C4" w14:textId="77777777" w:rsidR="003C01E2" w:rsidRDefault="003C01E2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49416D80" w14:textId="47524437" w:rsidR="003C01E2" w:rsidRDefault="003C01E2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 log</w:t>
      </w:r>
    </w:p>
    <w:p w14:paraId="2FB17E97" w14:textId="322D0B1E" w:rsidR="003C01E2" w:rsidRDefault="003C01E2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 stash</w:t>
      </w:r>
      <w:r w:rsidR="00BA5CFC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 </w:t>
      </w:r>
      <w:r w:rsidR="00BA5CFC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栈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先压栈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再出栈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不建议使用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越忙的时候越乱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987F48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会漏掉</w:t>
      </w:r>
    </w:p>
    <w:p w14:paraId="19A32F1C" w14:textId="77777777" w:rsidR="007C7956" w:rsidRDefault="007C7956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24530D08" w14:textId="77777777" w:rsidR="007C7956" w:rsidRDefault="007C7956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2127A6CD" w14:textId="57E3939D" w:rsidR="007C7956" w:rsidRDefault="007C7956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关于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的配置文件：</w:t>
      </w:r>
      <w:hyperlink r:id="rId19" w:history="1">
        <w:r w:rsidRPr="008B7E39">
          <w:rPr>
            <w:rStyle w:val="af4"/>
            <w:rFonts w:ascii="Yu Gothic Medium" w:hAnsi="Yu Gothic Medium"/>
            <w:spacing w:val="10"/>
            <w:kern w:val="0"/>
            <w:sz w:val="48"/>
            <w:szCs w:val="48"/>
          </w:rPr>
          <w:t>https://www.cnblogs.com/wanqieddy/archive/2012/08/03/2621027.html</w:t>
        </w:r>
      </w:hyperlink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2C00FB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</w:p>
    <w:p w14:paraId="50A2E0AD" w14:textId="77777777" w:rsidR="002C00FB" w:rsidRDefault="002C00FB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</w:p>
    <w:p w14:paraId="13922EB5" w14:textId="4C162E92" w:rsidR="002C00FB" w:rsidRPr="00FB14A7" w:rsidRDefault="00451901" w:rsidP="000814DF">
      <w:pPr>
        <w:pStyle w:val="af8"/>
        <w:ind w:left="1260"/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</w:pP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git-flow</w:t>
      </w:r>
      <w:r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团队管理：</w:t>
      </w:r>
      <w:bookmarkStart w:id="0" w:name="_GoBack"/>
      <w:bookmarkEnd w:id="0"/>
      <w:r w:rsidR="002C00FB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开发环境，测试环境</w:t>
      </w:r>
      <w:r w:rsidR="002C00FB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 xml:space="preserve"> </w:t>
      </w:r>
      <w:r w:rsidR="002C00FB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回归测试环境，线上环境</w:t>
      </w:r>
      <w:r w:rsidR="00FD332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，发布</w:t>
      </w:r>
      <w:r w:rsidR="00FD332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master</w:t>
      </w:r>
      <w:r w:rsidR="00FD332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之前打</w:t>
      </w:r>
      <w:r w:rsidR="00FD332E">
        <w:rPr>
          <w:rStyle w:val="af5"/>
          <w:rFonts w:ascii="Yu Gothic Medium" w:hAnsi="Yu Gothic Medium" w:hint="eastAsia"/>
          <w:b w:val="0"/>
          <w:color w:val="auto"/>
          <w:sz w:val="48"/>
          <w:szCs w:val="48"/>
        </w:rPr>
        <w:t>tag</w:t>
      </w:r>
    </w:p>
    <w:sectPr w:rsidR="002C00FB" w:rsidRPr="00FB14A7">
      <w:headerReference w:type="even" r:id="rId20"/>
      <w:headerReference w:type="default" r:id="rId21"/>
      <w:footerReference w:type="even" r:id="rId22"/>
      <w:footerReference w:type="default" r:id="rId23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4C447" w14:textId="77777777" w:rsidR="008D3DB1" w:rsidRDefault="008D3DB1">
      <w:pPr>
        <w:spacing w:after="0" w:line="240" w:lineRule="auto"/>
      </w:pPr>
      <w:r>
        <w:separator/>
      </w:r>
    </w:p>
  </w:endnote>
  <w:endnote w:type="continuationSeparator" w:id="0">
    <w:p w14:paraId="37EE5821" w14:textId="77777777" w:rsidR="008D3DB1" w:rsidRDefault="008D3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Yu Gothic Medium">
    <w:panose1 w:val="020B0500000000000000"/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9115" w14:textId="77777777" w:rsidR="00891A3C" w:rsidRDefault="00891A3C"/>
  <w:p w14:paraId="780D7C36" w14:textId="68AE49D2" w:rsidR="00891A3C" w:rsidRDefault="00891A3C">
    <w:pPr>
      <w:pStyle w:val="aff4"/>
    </w:pPr>
    <w:r>
      <w:rPr>
        <w:lang w:val="zh-CN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863B60" w:rsidRPr="00863B60">
      <w:rPr>
        <w:noProof/>
        <w:sz w:val="24"/>
        <w:szCs w:val="24"/>
        <w:lang w:val="zh-CN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4B2DA8" w14:textId="77777777" w:rsidR="00891A3C" w:rsidRDefault="00891A3C"/>
  <w:p w14:paraId="5823571A" w14:textId="71F04E81" w:rsidR="00891A3C" w:rsidRDefault="00891A3C">
    <w:pPr>
      <w:pStyle w:val="aff5"/>
    </w:pPr>
    <w:r>
      <w:rPr>
        <w:lang w:val="zh-CN"/>
      </w:rPr>
      <w:t>页</w:t>
    </w:r>
    <w:r>
      <w:rPr>
        <w:lang w:val="zh-CN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863B60" w:rsidRPr="00863B60">
      <w:rPr>
        <w:noProof/>
        <w:sz w:val="24"/>
        <w:szCs w:val="24"/>
        <w:lang w:val="zh-CN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1642AA" w14:textId="77777777" w:rsidR="008D3DB1" w:rsidRDefault="008D3DB1">
      <w:pPr>
        <w:spacing w:after="0" w:line="240" w:lineRule="auto"/>
      </w:pPr>
      <w:r>
        <w:separator/>
      </w:r>
    </w:p>
  </w:footnote>
  <w:footnote w:type="continuationSeparator" w:id="0">
    <w:p w14:paraId="2968BF63" w14:textId="77777777" w:rsidR="008D3DB1" w:rsidRDefault="008D3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A63D79" w14:textId="77777777" w:rsidR="00891A3C" w:rsidRDefault="008D3DB1">
    <w:pPr>
      <w:pStyle w:val="aff6"/>
    </w:pPr>
    <w:sdt>
      <w:sdtPr>
        <w:rPr>
          <w:rFonts w:hint="eastAsia"/>
        </w:rPr>
        <w:alias w:val="标题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91A3C">
          <w:rPr>
            <w:rFonts w:hint="eastAsia"/>
          </w:rPr>
          <w:t>咕泡学院出品</w:t>
        </w:r>
      </w:sdtContent>
    </w:sdt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8EA233" w14:textId="77777777" w:rsidR="00891A3C" w:rsidRDefault="008D3DB1">
    <w:pPr>
      <w:pStyle w:val="aff7"/>
    </w:pPr>
    <w:sdt>
      <w:sdtPr>
        <w:alias w:val="标题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91A3C">
          <w:rPr>
            <w:rFonts w:hint="eastAsia"/>
          </w:rPr>
          <w:t>咕泡学院出品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08pt;height:108pt;visibility:visible;mso-wrap-style:square" o:bullet="t">
        <v:imagedata r:id="rId1" o:title="ic_launcher_gupao"/>
      </v:shape>
    </w:pict>
  </w:numPicBullet>
  <w:abstractNum w:abstractNumId="0">
    <w:nsid w:val="FFFFFF80"/>
    <w:multiLevelType w:val="singleLevel"/>
    <w:tmpl w:val="DB96C0E0"/>
    <w:lvl w:ilvl="0">
      <w:start w:val="1"/>
      <w:numFmt w:val="bullet"/>
      <w:pStyle w:val="5"/>
      <w:lvlText w:val=""/>
      <w:lvlJc w:val="left"/>
      <w:pPr>
        <w:ind w:left="1584" w:hanging="360"/>
      </w:pPr>
      <w:rPr>
        <w:rFonts w:ascii="Wingdings" w:eastAsia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4"/>
      <w:lvlText w:val=""/>
      <w:lvlJc w:val="left"/>
      <w:pPr>
        <w:ind w:left="1440" w:hanging="360"/>
      </w:pPr>
      <w:rPr>
        <w:rFonts w:ascii="Wingdings" w:eastAsia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3"/>
      <w:lvlText w:val=""/>
      <w:lvlJc w:val="left"/>
      <w:pPr>
        <w:ind w:left="864" w:hanging="360"/>
      </w:pPr>
      <w:rPr>
        <w:rFonts w:ascii="Wingdings" w:eastAsia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2"/>
      <w:lvlText w:val=""/>
      <w:lvlJc w:val="left"/>
      <w:pPr>
        <w:ind w:left="720" w:hanging="360"/>
      </w:pPr>
      <w:rPr>
        <w:rFonts w:ascii="Wingdings 2" w:eastAsia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</w:rPr>
    </w:lvl>
  </w:abstractNum>
  <w:abstractNum w:abstractNumId="5">
    <w:nsid w:val="25FE31F3"/>
    <w:multiLevelType w:val="hybridMultilevel"/>
    <w:tmpl w:val="346C6230"/>
    <w:lvl w:ilvl="0" w:tplc="54C81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B17A9B"/>
    <w:multiLevelType w:val="multilevel"/>
    <w:tmpl w:val="0409001D"/>
    <w:styleLink w:val="a"/>
    <w:lvl w:ilvl="0">
      <w:start w:val="1"/>
      <w:numFmt w:val="bullet"/>
      <w:lvlText w:val=""/>
      <w:lvlJc w:val="left"/>
      <w:pPr>
        <w:ind w:left="360" w:hanging="360"/>
      </w:pPr>
      <w:rPr>
        <w:rFonts w:ascii="Wingdings 2" w:eastAsia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C880799"/>
    <w:multiLevelType w:val="hybridMultilevel"/>
    <w:tmpl w:val="B7F49C8A"/>
    <w:lvl w:ilvl="0" w:tplc="557000B0">
      <w:start w:val="1"/>
      <w:numFmt w:val="bullet"/>
      <w:pStyle w:val="a0"/>
      <w:lvlText w:val=""/>
      <w:lvlJc w:val="left"/>
      <w:pPr>
        <w:ind w:left="360" w:hanging="360"/>
      </w:pPr>
      <w:rPr>
        <w:rFonts w:ascii="Wingdings 2" w:eastAsia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2F384083"/>
    <w:multiLevelType w:val="hybridMultilevel"/>
    <w:tmpl w:val="78D27848"/>
    <w:lvl w:ilvl="0" w:tplc="F97CBF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CA05AE"/>
    <w:multiLevelType w:val="hybridMultilevel"/>
    <w:tmpl w:val="BF128E70"/>
    <w:lvl w:ilvl="0" w:tplc="C020404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034F94"/>
    <w:multiLevelType w:val="hybridMultilevel"/>
    <w:tmpl w:val="8FA2C25A"/>
    <w:lvl w:ilvl="0" w:tplc="EF6A696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61D8774D"/>
    <w:multiLevelType w:val="hybridMultilevel"/>
    <w:tmpl w:val="1C0EAACC"/>
    <w:lvl w:ilvl="0" w:tplc="AFFCD17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6"/>
  </w:num>
  <w:num w:numId="18">
    <w:abstractNumId w:val="7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6"/>
  </w:num>
  <w:num w:numId="24">
    <w:abstractNumId w:val="11"/>
  </w:num>
  <w:num w:numId="25">
    <w:abstractNumId w:val="8"/>
  </w:num>
  <w:num w:numId="26">
    <w:abstractNumId w:val="5"/>
  </w:num>
  <w:num w:numId="27">
    <w:abstractNumId w:val="1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removeDateAndTime/>
  <w:bordersDoNotSurroundHeader/>
  <w:bordersDoNotSurroundFooter/>
  <w:attachedTemplate r:id="rId1"/>
  <w:defaultTabStop w:val="7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3D6"/>
    <w:rsid w:val="0000457F"/>
    <w:rsid w:val="00020131"/>
    <w:rsid w:val="00044241"/>
    <w:rsid w:val="000525C7"/>
    <w:rsid w:val="00053C2A"/>
    <w:rsid w:val="00054091"/>
    <w:rsid w:val="00070113"/>
    <w:rsid w:val="00076FFB"/>
    <w:rsid w:val="000770A9"/>
    <w:rsid w:val="000814DF"/>
    <w:rsid w:val="000830F4"/>
    <w:rsid w:val="00091C25"/>
    <w:rsid w:val="000925AA"/>
    <w:rsid w:val="000A15EE"/>
    <w:rsid w:val="000A32E0"/>
    <w:rsid w:val="000A79C2"/>
    <w:rsid w:val="000B2564"/>
    <w:rsid w:val="000B381D"/>
    <w:rsid w:val="000C0B05"/>
    <w:rsid w:val="000D2620"/>
    <w:rsid w:val="000D4E3B"/>
    <w:rsid w:val="000D60A2"/>
    <w:rsid w:val="000D6318"/>
    <w:rsid w:val="000E00D4"/>
    <w:rsid w:val="000E272F"/>
    <w:rsid w:val="000E5ACD"/>
    <w:rsid w:val="000F387B"/>
    <w:rsid w:val="000F4225"/>
    <w:rsid w:val="000F59CB"/>
    <w:rsid w:val="000F67C4"/>
    <w:rsid w:val="000F73AF"/>
    <w:rsid w:val="001019F5"/>
    <w:rsid w:val="00110AAB"/>
    <w:rsid w:val="0012461C"/>
    <w:rsid w:val="00124A1F"/>
    <w:rsid w:val="00126FD5"/>
    <w:rsid w:val="00127649"/>
    <w:rsid w:val="001312FC"/>
    <w:rsid w:val="00132254"/>
    <w:rsid w:val="001357B7"/>
    <w:rsid w:val="00145B48"/>
    <w:rsid w:val="0014625D"/>
    <w:rsid w:val="00153C7A"/>
    <w:rsid w:val="00155FEE"/>
    <w:rsid w:val="00162AED"/>
    <w:rsid w:val="00163570"/>
    <w:rsid w:val="00165F78"/>
    <w:rsid w:val="00167F05"/>
    <w:rsid w:val="00170431"/>
    <w:rsid w:val="0017779F"/>
    <w:rsid w:val="00177C65"/>
    <w:rsid w:val="00184FC7"/>
    <w:rsid w:val="001851B9"/>
    <w:rsid w:val="001922CE"/>
    <w:rsid w:val="001975B9"/>
    <w:rsid w:val="001A1D7E"/>
    <w:rsid w:val="001A1E27"/>
    <w:rsid w:val="001A641E"/>
    <w:rsid w:val="001B31D8"/>
    <w:rsid w:val="001B3663"/>
    <w:rsid w:val="001B6497"/>
    <w:rsid w:val="001C5769"/>
    <w:rsid w:val="001C5CE5"/>
    <w:rsid w:val="001C769E"/>
    <w:rsid w:val="001D1782"/>
    <w:rsid w:val="001D3629"/>
    <w:rsid w:val="001F76C7"/>
    <w:rsid w:val="00200436"/>
    <w:rsid w:val="00212135"/>
    <w:rsid w:val="00215E9D"/>
    <w:rsid w:val="00220C29"/>
    <w:rsid w:val="002252EB"/>
    <w:rsid w:val="00225951"/>
    <w:rsid w:val="002274AE"/>
    <w:rsid w:val="00231C1A"/>
    <w:rsid w:val="00235A6E"/>
    <w:rsid w:val="0023666E"/>
    <w:rsid w:val="00243B0B"/>
    <w:rsid w:val="0024468B"/>
    <w:rsid w:val="00244879"/>
    <w:rsid w:val="00246A7F"/>
    <w:rsid w:val="0025188A"/>
    <w:rsid w:val="00257253"/>
    <w:rsid w:val="002660B3"/>
    <w:rsid w:val="00271166"/>
    <w:rsid w:val="00273555"/>
    <w:rsid w:val="002749E8"/>
    <w:rsid w:val="00280800"/>
    <w:rsid w:val="002815F7"/>
    <w:rsid w:val="00284063"/>
    <w:rsid w:val="00284BA5"/>
    <w:rsid w:val="00286289"/>
    <w:rsid w:val="00296342"/>
    <w:rsid w:val="00296DB3"/>
    <w:rsid w:val="002A20A4"/>
    <w:rsid w:val="002B053F"/>
    <w:rsid w:val="002B0FE4"/>
    <w:rsid w:val="002B503F"/>
    <w:rsid w:val="002C00FB"/>
    <w:rsid w:val="002C3C34"/>
    <w:rsid w:val="002D17AC"/>
    <w:rsid w:val="002D36BB"/>
    <w:rsid w:val="002D68B7"/>
    <w:rsid w:val="002E18FF"/>
    <w:rsid w:val="002F4E01"/>
    <w:rsid w:val="002F6993"/>
    <w:rsid w:val="00307202"/>
    <w:rsid w:val="0031041F"/>
    <w:rsid w:val="003252E6"/>
    <w:rsid w:val="0033183D"/>
    <w:rsid w:val="003369DE"/>
    <w:rsid w:val="00337779"/>
    <w:rsid w:val="00343D6E"/>
    <w:rsid w:val="003518DE"/>
    <w:rsid w:val="003523AE"/>
    <w:rsid w:val="00354045"/>
    <w:rsid w:val="0035668F"/>
    <w:rsid w:val="00356E1C"/>
    <w:rsid w:val="00361486"/>
    <w:rsid w:val="00364675"/>
    <w:rsid w:val="00372E08"/>
    <w:rsid w:val="00394B27"/>
    <w:rsid w:val="00395241"/>
    <w:rsid w:val="003A1624"/>
    <w:rsid w:val="003A4E70"/>
    <w:rsid w:val="003B2375"/>
    <w:rsid w:val="003C01E2"/>
    <w:rsid w:val="003C0FD4"/>
    <w:rsid w:val="003C2072"/>
    <w:rsid w:val="003C5732"/>
    <w:rsid w:val="003D5586"/>
    <w:rsid w:val="003E2A2E"/>
    <w:rsid w:val="003E4106"/>
    <w:rsid w:val="003F34E0"/>
    <w:rsid w:val="003F35A8"/>
    <w:rsid w:val="00405311"/>
    <w:rsid w:val="00407859"/>
    <w:rsid w:val="00414333"/>
    <w:rsid w:val="00415060"/>
    <w:rsid w:val="00416A69"/>
    <w:rsid w:val="00421EB8"/>
    <w:rsid w:val="00422CC7"/>
    <w:rsid w:val="004313D6"/>
    <w:rsid w:val="00432E5E"/>
    <w:rsid w:val="00434963"/>
    <w:rsid w:val="0044522F"/>
    <w:rsid w:val="00451901"/>
    <w:rsid w:val="004555E6"/>
    <w:rsid w:val="00455759"/>
    <w:rsid w:val="0046005E"/>
    <w:rsid w:val="00460F1A"/>
    <w:rsid w:val="00461D2D"/>
    <w:rsid w:val="004665D1"/>
    <w:rsid w:val="004719C9"/>
    <w:rsid w:val="00480869"/>
    <w:rsid w:val="004834C6"/>
    <w:rsid w:val="0048535F"/>
    <w:rsid w:val="00493166"/>
    <w:rsid w:val="004A50E3"/>
    <w:rsid w:val="004A6256"/>
    <w:rsid w:val="004B4D1C"/>
    <w:rsid w:val="004B656D"/>
    <w:rsid w:val="004B6B6B"/>
    <w:rsid w:val="004C2542"/>
    <w:rsid w:val="004C690F"/>
    <w:rsid w:val="004C6CF4"/>
    <w:rsid w:val="004D715A"/>
    <w:rsid w:val="004E0F94"/>
    <w:rsid w:val="004E2B5C"/>
    <w:rsid w:val="004F43CB"/>
    <w:rsid w:val="00503D98"/>
    <w:rsid w:val="00514F68"/>
    <w:rsid w:val="00515D26"/>
    <w:rsid w:val="00520AE2"/>
    <w:rsid w:val="0052333C"/>
    <w:rsid w:val="00527881"/>
    <w:rsid w:val="00530CE4"/>
    <w:rsid w:val="00543040"/>
    <w:rsid w:val="0055102A"/>
    <w:rsid w:val="005539F0"/>
    <w:rsid w:val="005578C2"/>
    <w:rsid w:val="00562177"/>
    <w:rsid w:val="00572179"/>
    <w:rsid w:val="00581821"/>
    <w:rsid w:val="00581D46"/>
    <w:rsid w:val="00585EA2"/>
    <w:rsid w:val="00586FE7"/>
    <w:rsid w:val="005918E9"/>
    <w:rsid w:val="00591D2F"/>
    <w:rsid w:val="005924A9"/>
    <w:rsid w:val="00594066"/>
    <w:rsid w:val="005951EE"/>
    <w:rsid w:val="005A295E"/>
    <w:rsid w:val="005B7B50"/>
    <w:rsid w:val="005C011E"/>
    <w:rsid w:val="005C4E61"/>
    <w:rsid w:val="005D071C"/>
    <w:rsid w:val="005D0F9C"/>
    <w:rsid w:val="005D3CA9"/>
    <w:rsid w:val="005D652C"/>
    <w:rsid w:val="005D6E17"/>
    <w:rsid w:val="005E23D4"/>
    <w:rsid w:val="005E3E61"/>
    <w:rsid w:val="005F56B1"/>
    <w:rsid w:val="005F68C8"/>
    <w:rsid w:val="00607BF1"/>
    <w:rsid w:val="00612426"/>
    <w:rsid w:val="00612836"/>
    <w:rsid w:val="00612DD4"/>
    <w:rsid w:val="0061748B"/>
    <w:rsid w:val="00617CF8"/>
    <w:rsid w:val="006200D0"/>
    <w:rsid w:val="0062198C"/>
    <w:rsid w:val="00625B1F"/>
    <w:rsid w:val="00626029"/>
    <w:rsid w:val="0063209D"/>
    <w:rsid w:val="0063453D"/>
    <w:rsid w:val="0064328C"/>
    <w:rsid w:val="006504EF"/>
    <w:rsid w:val="00650FC3"/>
    <w:rsid w:val="00656F16"/>
    <w:rsid w:val="006579DA"/>
    <w:rsid w:val="0066426E"/>
    <w:rsid w:val="006673E1"/>
    <w:rsid w:val="006735CA"/>
    <w:rsid w:val="0067516C"/>
    <w:rsid w:val="00677BC1"/>
    <w:rsid w:val="0069699F"/>
    <w:rsid w:val="006969F8"/>
    <w:rsid w:val="006A0122"/>
    <w:rsid w:val="006A22DD"/>
    <w:rsid w:val="006A530C"/>
    <w:rsid w:val="006B54DF"/>
    <w:rsid w:val="006B5753"/>
    <w:rsid w:val="006B5979"/>
    <w:rsid w:val="006C348E"/>
    <w:rsid w:val="006C448B"/>
    <w:rsid w:val="006C609C"/>
    <w:rsid w:val="006C6DE8"/>
    <w:rsid w:val="006D3D68"/>
    <w:rsid w:val="006D4920"/>
    <w:rsid w:val="006E5AE8"/>
    <w:rsid w:val="006F63DC"/>
    <w:rsid w:val="007031B2"/>
    <w:rsid w:val="0071372B"/>
    <w:rsid w:val="0072234D"/>
    <w:rsid w:val="0072301D"/>
    <w:rsid w:val="00731ECC"/>
    <w:rsid w:val="007322AC"/>
    <w:rsid w:val="007339C6"/>
    <w:rsid w:val="00740536"/>
    <w:rsid w:val="00740BA8"/>
    <w:rsid w:val="007425D1"/>
    <w:rsid w:val="007436F5"/>
    <w:rsid w:val="00754323"/>
    <w:rsid w:val="0076030B"/>
    <w:rsid w:val="00782B5B"/>
    <w:rsid w:val="007851EE"/>
    <w:rsid w:val="007952AF"/>
    <w:rsid w:val="007B1149"/>
    <w:rsid w:val="007C182B"/>
    <w:rsid w:val="007C27C2"/>
    <w:rsid w:val="007C6C7D"/>
    <w:rsid w:val="007C7956"/>
    <w:rsid w:val="007C797F"/>
    <w:rsid w:val="007D2294"/>
    <w:rsid w:val="007D53B5"/>
    <w:rsid w:val="007D5B15"/>
    <w:rsid w:val="007E04E9"/>
    <w:rsid w:val="007E05DB"/>
    <w:rsid w:val="007E0BB0"/>
    <w:rsid w:val="007E1ACA"/>
    <w:rsid w:val="007E3EC8"/>
    <w:rsid w:val="007F34E4"/>
    <w:rsid w:val="007F3DC3"/>
    <w:rsid w:val="007F5015"/>
    <w:rsid w:val="008070AE"/>
    <w:rsid w:val="00810EBF"/>
    <w:rsid w:val="0081362E"/>
    <w:rsid w:val="008169B2"/>
    <w:rsid w:val="00823414"/>
    <w:rsid w:val="008300AE"/>
    <w:rsid w:val="008403E0"/>
    <w:rsid w:val="00842281"/>
    <w:rsid w:val="008447EE"/>
    <w:rsid w:val="00844AD9"/>
    <w:rsid w:val="00853389"/>
    <w:rsid w:val="008559A0"/>
    <w:rsid w:val="00860437"/>
    <w:rsid w:val="00863B60"/>
    <w:rsid w:val="00866CEE"/>
    <w:rsid w:val="0087273E"/>
    <w:rsid w:val="008731B1"/>
    <w:rsid w:val="008743CC"/>
    <w:rsid w:val="00882FA5"/>
    <w:rsid w:val="008905DF"/>
    <w:rsid w:val="00891A3C"/>
    <w:rsid w:val="00895FE6"/>
    <w:rsid w:val="008A5613"/>
    <w:rsid w:val="008B0489"/>
    <w:rsid w:val="008B5A10"/>
    <w:rsid w:val="008B6F86"/>
    <w:rsid w:val="008C2D8A"/>
    <w:rsid w:val="008C434F"/>
    <w:rsid w:val="008C4458"/>
    <w:rsid w:val="008C5723"/>
    <w:rsid w:val="008C5FF2"/>
    <w:rsid w:val="008C6DDA"/>
    <w:rsid w:val="008D3DB1"/>
    <w:rsid w:val="008E0FF2"/>
    <w:rsid w:val="008E186E"/>
    <w:rsid w:val="008E1E32"/>
    <w:rsid w:val="008E7B5B"/>
    <w:rsid w:val="008F5E06"/>
    <w:rsid w:val="009031A9"/>
    <w:rsid w:val="00916305"/>
    <w:rsid w:val="00920F7D"/>
    <w:rsid w:val="009223C7"/>
    <w:rsid w:val="00925A27"/>
    <w:rsid w:val="00932486"/>
    <w:rsid w:val="00934601"/>
    <w:rsid w:val="00936004"/>
    <w:rsid w:val="0093737A"/>
    <w:rsid w:val="009378F5"/>
    <w:rsid w:val="00937BB5"/>
    <w:rsid w:val="00942B94"/>
    <w:rsid w:val="009430D4"/>
    <w:rsid w:val="009478F2"/>
    <w:rsid w:val="00954E94"/>
    <w:rsid w:val="00964BC5"/>
    <w:rsid w:val="00967949"/>
    <w:rsid w:val="00970C71"/>
    <w:rsid w:val="00983DC9"/>
    <w:rsid w:val="00987F48"/>
    <w:rsid w:val="00991F73"/>
    <w:rsid w:val="00994DFC"/>
    <w:rsid w:val="009A13EC"/>
    <w:rsid w:val="009A1E69"/>
    <w:rsid w:val="009A249C"/>
    <w:rsid w:val="009A5626"/>
    <w:rsid w:val="009A5A2F"/>
    <w:rsid w:val="009A6328"/>
    <w:rsid w:val="009A75E6"/>
    <w:rsid w:val="009B1B6B"/>
    <w:rsid w:val="009B25F1"/>
    <w:rsid w:val="009B3EDB"/>
    <w:rsid w:val="009B4D96"/>
    <w:rsid w:val="009B6AE4"/>
    <w:rsid w:val="009E5A87"/>
    <w:rsid w:val="009F2022"/>
    <w:rsid w:val="00A12E72"/>
    <w:rsid w:val="00A159B0"/>
    <w:rsid w:val="00A177FE"/>
    <w:rsid w:val="00A2064D"/>
    <w:rsid w:val="00A24E81"/>
    <w:rsid w:val="00A30395"/>
    <w:rsid w:val="00A35738"/>
    <w:rsid w:val="00A36A56"/>
    <w:rsid w:val="00A37921"/>
    <w:rsid w:val="00A37CB9"/>
    <w:rsid w:val="00A416CC"/>
    <w:rsid w:val="00A43A81"/>
    <w:rsid w:val="00A6623D"/>
    <w:rsid w:val="00A67CC3"/>
    <w:rsid w:val="00A72C1B"/>
    <w:rsid w:val="00A752F6"/>
    <w:rsid w:val="00A81C5D"/>
    <w:rsid w:val="00A91B9D"/>
    <w:rsid w:val="00A9302F"/>
    <w:rsid w:val="00A961F2"/>
    <w:rsid w:val="00AA227A"/>
    <w:rsid w:val="00AA2585"/>
    <w:rsid w:val="00AB6B0B"/>
    <w:rsid w:val="00AC6EA2"/>
    <w:rsid w:val="00AD3ADA"/>
    <w:rsid w:val="00AD5530"/>
    <w:rsid w:val="00AD7E78"/>
    <w:rsid w:val="00AF3B0C"/>
    <w:rsid w:val="00B01569"/>
    <w:rsid w:val="00B1317F"/>
    <w:rsid w:val="00B34A8C"/>
    <w:rsid w:val="00B502CE"/>
    <w:rsid w:val="00B62ABF"/>
    <w:rsid w:val="00B630D4"/>
    <w:rsid w:val="00B64B45"/>
    <w:rsid w:val="00B921C8"/>
    <w:rsid w:val="00B929F5"/>
    <w:rsid w:val="00BA573E"/>
    <w:rsid w:val="00BA5A16"/>
    <w:rsid w:val="00BA5CFC"/>
    <w:rsid w:val="00BA6910"/>
    <w:rsid w:val="00BB230B"/>
    <w:rsid w:val="00BB2B70"/>
    <w:rsid w:val="00BB3496"/>
    <w:rsid w:val="00BC4FBD"/>
    <w:rsid w:val="00BD1EA1"/>
    <w:rsid w:val="00BE67C5"/>
    <w:rsid w:val="00BE77C2"/>
    <w:rsid w:val="00BF09D4"/>
    <w:rsid w:val="00BF0DC6"/>
    <w:rsid w:val="00BF212A"/>
    <w:rsid w:val="00BF79F5"/>
    <w:rsid w:val="00C000E4"/>
    <w:rsid w:val="00C00225"/>
    <w:rsid w:val="00C00A1F"/>
    <w:rsid w:val="00C04A92"/>
    <w:rsid w:val="00C056AC"/>
    <w:rsid w:val="00C14D47"/>
    <w:rsid w:val="00C16F60"/>
    <w:rsid w:val="00C21213"/>
    <w:rsid w:val="00C21478"/>
    <w:rsid w:val="00C2683F"/>
    <w:rsid w:val="00C279CE"/>
    <w:rsid w:val="00C32014"/>
    <w:rsid w:val="00C35AEA"/>
    <w:rsid w:val="00C374FB"/>
    <w:rsid w:val="00C37C64"/>
    <w:rsid w:val="00C41486"/>
    <w:rsid w:val="00C4684E"/>
    <w:rsid w:val="00C5008A"/>
    <w:rsid w:val="00C53F1F"/>
    <w:rsid w:val="00C6357B"/>
    <w:rsid w:val="00C7241A"/>
    <w:rsid w:val="00C8105A"/>
    <w:rsid w:val="00C821FA"/>
    <w:rsid w:val="00C85DCD"/>
    <w:rsid w:val="00C95DFA"/>
    <w:rsid w:val="00CB1612"/>
    <w:rsid w:val="00CB50C6"/>
    <w:rsid w:val="00CC3D18"/>
    <w:rsid w:val="00CD118E"/>
    <w:rsid w:val="00CD37A3"/>
    <w:rsid w:val="00CD3E16"/>
    <w:rsid w:val="00CE6526"/>
    <w:rsid w:val="00CE6698"/>
    <w:rsid w:val="00CF0A35"/>
    <w:rsid w:val="00CF3022"/>
    <w:rsid w:val="00CF384F"/>
    <w:rsid w:val="00D01988"/>
    <w:rsid w:val="00D03FC6"/>
    <w:rsid w:val="00D066AD"/>
    <w:rsid w:val="00D116B0"/>
    <w:rsid w:val="00D143F3"/>
    <w:rsid w:val="00D14793"/>
    <w:rsid w:val="00D2053F"/>
    <w:rsid w:val="00D24796"/>
    <w:rsid w:val="00D331FE"/>
    <w:rsid w:val="00D33347"/>
    <w:rsid w:val="00D4407C"/>
    <w:rsid w:val="00D448F6"/>
    <w:rsid w:val="00D47276"/>
    <w:rsid w:val="00D50018"/>
    <w:rsid w:val="00D50A3C"/>
    <w:rsid w:val="00D50FDC"/>
    <w:rsid w:val="00D5485E"/>
    <w:rsid w:val="00D549CB"/>
    <w:rsid w:val="00D56CC6"/>
    <w:rsid w:val="00D57699"/>
    <w:rsid w:val="00D6285B"/>
    <w:rsid w:val="00D6734A"/>
    <w:rsid w:val="00D67A39"/>
    <w:rsid w:val="00D711B8"/>
    <w:rsid w:val="00D71368"/>
    <w:rsid w:val="00D770D4"/>
    <w:rsid w:val="00D806C9"/>
    <w:rsid w:val="00D811A0"/>
    <w:rsid w:val="00D83317"/>
    <w:rsid w:val="00DA42BB"/>
    <w:rsid w:val="00DA5C60"/>
    <w:rsid w:val="00DB3AF4"/>
    <w:rsid w:val="00DC225C"/>
    <w:rsid w:val="00DC4A70"/>
    <w:rsid w:val="00DC4AAF"/>
    <w:rsid w:val="00DD02FC"/>
    <w:rsid w:val="00DD22E7"/>
    <w:rsid w:val="00DD2BCD"/>
    <w:rsid w:val="00DE3051"/>
    <w:rsid w:val="00DE35D2"/>
    <w:rsid w:val="00DE76D7"/>
    <w:rsid w:val="00DE7B8C"/>
    <w:rsid w:val="00E00A5A"/>
    <w:rsid w:val="00E01911"/>
    <w:rsid w:val="00E01C5D"/>
    <w:rsid w:val="00E02723"/>
    <w:rsid w:val="00E0515B"/>
    <w:rsid w:val="00E20584"/>
    <w:rsid w:val="00E25080"/>
    <w:rsid w:val="00E25216"/>
    <w:rsid w:val="00E30450"/>
    <w:rsid w:val="00E35A9D"/>
    <w:rsid w:val="00E417C1"/>
    <w:rsid w:val="00E4479D"/>
    <w:rsid w:val="00E45AA8"/>
    <w:rsid w:val="00E50881"/>
    <w:rsid w:val="00E54E56"/>
    <w:rsid w:val="00E57BFD"/>
    <w:rsid w:val="00E61416"/>
    <w:rsid w:val="00E729A4"/>
    <w:rsid w:val="00E73384"/>
    <w:rsid w:val="00E9077E"/>
    <w:rsid w:val="00E91FDA"/>
    <w:rsid w:val="00E975B0"/>
    <w:rsid w:val="00E97633"/>
    <w:rsid w:val="00E9770F"/>
    <w:rsid w:val="00EA0F69"/>
    <w:rsid w:val="00EA5C3E"/>
    <w:rsid w:val="00EA5E6D"/>
    <w:rsid w:val="00EA6E6E"/>
    <w:rsid w:val="00EB7A53"/>
    <w:rsid w:val="00EC1FD6"/>
    <w:rsid w:val="00EC5BDE"/>
    <w:rsid w:val="00ED22A9"/>
    <w:rsid w:val="00ED2389"/>
    <w:rsid w:val="00ED23F0"/>
    <w:rsid w:val="00EE4103"/>
    <w:rsid w:val="00EE5C20"/>
    <w:rsid w:val="00EF4673"/>
    <w:rsid w:val="00EF6FC8"/>
    <w:rsid w:val="00EF77DE"/>
    <w:rsid w:val="00F0317C"/>
    <w:rsid w:val="00F14E45"/>
    <w:rsid w:val="00F157AF"/>
    <w:rsid w:val="00F15B51"/>
    <w:rsid w:val="00F23A65"/>
    <w:rsid w:val="00F26CFA"/>
    <w:rsid w:val="00F3118A"/>
    <w:rsid w:val="00F33A49"/>
    <w:rsid w:val="00F34AFC"/>
    <w:rsid w:val="00F40EB4"/>
    <w:rsid w:val="00F47222"/>
    <w:rsid w:val="00F51BBA"/>
    <w:rsid w:val="00F564C9"/>
    <w:rsid w:val="00F61F4C"/>
    <w:rsid w:val="00F64C80"/>
    <w:rsid w:val="00F65310"/>
    <w:rsid w:val="00F716AE"/>
    <w:rsid w:val="00F736DA"/>
    <w:rsid w:val="00F82F5E"/>
    <w:rsid w:val="00F8472B"/>
    <w:rsid w:val="00F8545B"/>
    <w:rsid w:val="00F90DE5"/>
    <w:rsid w:val="00F95579"/>
    <w:rsid w:val="00FA24BF"/>
    <w:rsid w:val="00FA3816"/>
    <w:rsid w:val="00FB14A7"/>
    <w:rsid w:val="00FC39B5"/>
    <w:rsid w:val="00FC49EE"/>
    <w:rsid w:val="00FC5530"/>
    <w:rsid w:val="00FD1376"/>
    <w:rsid w:val="00FD2AE6"/>
    <w:rsid w:val="00FD332E"/>
    <w:rsid w:val="00FD3442"/>
    <w:rsid w:val="00FD42B1"/>
    <w:rsid w:val="00FD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CA5DE96"/>
  <w15:docId w15:val="{A1BE404E-8A6B-4B48-AD1D-6AC0E9469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4"/>
        <w:sz w:val="23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pPr>
      <w:spacing w:after="180" w:line="264" w:lineRule="auto"/>
    </w:pPr>
  </w:style>
  <w:style w:type="paragraph" w:styleId="1">
    <w:name w:val="heading 1"/>
    <w:basedOn w:val="a1"/>
    <w:next w:val="a1"/>
    <w:link w:val="10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ajorEastAsia" w:hAnsiTheme="majorHAnsi"/>
      <w:caps/>
      <w:color w:val="775F55" w:themeColor="text2"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30">
    <w:name w:val="heading 3"/>
    <w:basedOn w:val="a1"/>
    <w:next w:val="a1"/>
    <w:link w:val="31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40">
    <w:name w:val="heading 4"/>
    <w:basedOn w:val="a1"/>
    <w:next w:val="a1"/>
    <w:link w:val="41"/>
    <w:uiPriority w:val="9"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50">
    <w:name w:val="heading 5"/>
    <w:basedOn w:val="a1"/>
    <w:next w:val="a1"/>
    <w:link w:val="51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="Times New Roman"/>
      <w:caps/>
      <w:color w:val="775F55" w:themeColor="text2"/>
      <w:sz w:val="32"/>
      <w:szCs w:val="32"/>
    </w:rPr>
  </w:style>
  <w:style w:type="character" w:customStyle="1" w:styleId="21">
    <w:name w:val="标题 2字符"/>
    <w:basedOn w:val="a2"/>
    <w:link w:val="20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31">
    <w:name w:val="标题 3字符"/>
    <w:basedOn w:val="a2"/>
    <w:link w:val="30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a5">
    <w:name w:val="footer"/>
    <w:basedOn w:val="a1"/>
    <w:link w:val="a6"/>
    <w:uiPriority w:val="99"/>
    <w:unhideWhenUsed/>
    <w:pPr>
      <w:tabs>
        <w:tab w:val="center" w:pos="4320"/>
        <w:tab w:val="right" w:pos="8640"/>
      </w:tabs>
    </w:pPr>
  </w:style>
  <w:style w:type="character" w:customStyle="1" w:styleId="a6">
    <w:name w:val="页脚字符"/>
    <w:basedOn w:val="a2"/>
    <w:link w:val="a5"/>
    <w:uiPriority w:val="99"/>
    <w:rPr>
      <w:rFonts w:cs="Times New Roman"/>
      <w:sz w:val="23"/>
      <w:szCs w:val="23"/>
    </w:rPr>
  </w:style>
  <w:style w:type="paragraph" w:styleId="a7">
    <w:name w:val="header"/>
    <w:basedOn w:val="a1"/>
    <w:link w:val="a8"/>
    <w:uiPriority w:val="99"/>
    <w:unhideWhenUsed/>
    <w:pPr>
      <w:tabs>
        <w:tab w:val="center" w:pos="4320"/>
        <w:tab w:val="right" w:pos="8640"/>
      </w:tabs>
    </w:pPr>
  </w:style>
  <w:style w:type="character" w:customStyle="1" w:styleId="a8">
    <w:name w:val="页眉字符"/>
    <w:basedOn w:val="a2"/>
    <w:link w:val="a7"/>
    <w:uiPriority w:val="99"/>
    <w:rPr>
      <w:rFonts w:cs="Times New Roman"/>
      <w:sz w:val="23"/>
      <w:szCs w:val="23"/>
    </w:rPr>
  </w:style>
  <w:style w:type="paragraph" w:styleId="a9">
    <w:name w:val="Intense Quote"/>
    <w:basedOn w:val="a1"/>
    <w:link w:val="aa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aa">
    <w:name w:val="明显引用字符"/>
    <w:basedOn w:val="a2"/>
    <w:link w:val="a9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ab">
    <w:name w:val="Subtitle"/>
    <w:basedOn w:val="a1"/>
    <w:link w:val="ac"/>
    <w:uiPriority w:val="11"/>
    <w:qFormat/>
    <w:pPr>
      <w:spacing w:after="720" w:line="240" w:lineRule="auto"/>
    </w:pPr>
    <w:rPr>
      <w:rFonts w:asciiTheme="majorHAnsi" w:eastAsiaTheme="majorEastAsia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ac">
    <w:name w:val="副标题字符"/>
    <w:basedOn w:val="a2"/>
    <w:link w:val="ab"/>
    <w:uiPriority w:val="11"/>
    <w:rPr>
      <w:rFonts w:asciiTheme="majorHAnsi" w:eastAsiaTheme="majorEastAsia" w:hAnsiTheme="majorHAnsi" w:cs="Times New Roman"/>
      <w:b/>
      <w:caps/>
      <w:color w:val="DD8047" w:themeColor="accent2"/>
      <w:spacing w:val="50"/>
      <w:sz w:val="24"/>
    </w:rPr>
  </w:style>
  <w:style w:type="paragraph" w:styleId="ad">
    <w:name w:val="Title"/>
    <w:basedOn w:val="a1"/>
    <w:link w:val="ae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ae">
    <w:name w:val="标题字符"/>
    <w:basedOn w:val="a2"/>
    <w:link w:val="ad"/>
    <w:uiPriority w:val="10"/>
    <w:rPr>
      <w:rFonts w:cs="Times New Roman"/>
      <w:color w:val="775F55" w:themeColor="text2"/>
      <w:sz w:val="72"/>
      <w:szCs w:val="72"/>
    </w:rPr>
  </w:style>
  <w:style w:type="paragraph" w:styleId="af">
    <w:name w:val="Balloon Text"/>
    <w:basedOn w:val="a1"/>
    <w:link w:val="af0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f0">
    <w:name w:val="批注框文本字符"/>
    <w:basedOn w:val="a2"/>
    <w:link w:val="af"/>
    <w:uiPriority w:val="99"/>
    <w:semiHidden/>
    <w:rPr>
      <w:rFonts w:ascii="Tahoma" w:eastAsia="Tahoma" w:hAnsi="Tahoma" w:cs="Tahoma"/>
      <w:sz w:val="16"/>
      <w:szCs w:val="16"/>
    </w:rPr>
  </w:style>
  <w:style w:type="character" w:styleId="af1">
    <w:name w:val="Book Title"/>
    <w:basedOn w:val="a2"/>
    <w:uiPriority w:val="33"/>
    <w:qFormat/>
    <w:rPr>
      <w:rFonts w:asciiTheme="minorHAnsi" w:eastAsiaTheme="minorEastAsia" w:hAnsiTheme="minorHAnsi" w:cs="Times New Roman"/>
      <w:i/>
      <w:color w:val="775F55" w:themeColor="text2"/>
      <w:sz w:val="23"/>
      <w:szCs w:val="23"/>
    </w:rPr>
  </w:style>
  <w:style w:type="paragraph" w:styleId="af2">
    <w:name w:val="caption"/>
    <w:basedOn w:val="a1"/>
    <w:next w:val="a1"/>
    <w:uiPriority w:val="35"/>
    <w:unhideWhenUsed/>
    <w:rPr>
      <w:b/>
      <w:bCs/>
      <w:caps/>
      <w:sz w:val="16"/>
      <w:szCs w:val="16"/>
    </w:rPr>
  </w:style>
  <w:style w:type="character" w:styleId="af3">
    <w:name w:val="Emphasis"/>
    <w:uiPriority w:val="20"/>
    <w:qFormat/>
    <w:rPr>
      <w:rFonts w:asciiTheme="minorHAnsi" w:eastAsiaTheme="minorEastAsia" w:hAnsiTheme="minorHAnsi"/>
      <w:b/>
      <w:i/>
      <w:color w:val="775F55" w:themeColor="text2"/>
      <w:spacing w:val="10"/>
      <w:sz w:val="23"/>
    </w:rPr>
  </w:style>
  <w:style w:type="character" w:customStyle="1" w:styleId="41">
    <w:name w:val="标题 4字符"/>
    <w:basedOn w:val="a2"/>
    <w:link w:val="40"/>
    <w:uiPriority w:val="9"/>
    <w:rPr>
      <w:rFonts w:cs="Times New Roman"/>
      <w:caps/>
      <w:spacing w:val="14"/>
    </w:rPr>
  </w:style>
  <w:style w:type="character" w:customStyle="1" w:styleId="51">
    <w:name w:val="标题 5字符"/>
    <w:basedOn w:val="a2"/>
    <w:link w:val="50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60">
    <w:name w:val="标题 6字符"/>
    <w:basedOn w:val="a2"/>
    <w:link w:val="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70">
    <w:name w:val="标题 7字符"/>
    <w:basedOn w:val="a2"/>
    <w:link w:val="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80">
    <w:name w:val="标题 8字符"/>
    <w:basedOn w:val="a2"/>
    <w:link w:val="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90">
    <w:name w:val="标题 9字符"/>
    <w:basedOn w:val="a2"/>
    <w:link w:val="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af4">
    <w:name w:val="Hyperlink"/>
    <w:basedOn w:val="a2"/>
    <w:uiPriority w:val="99"/>
    <w:unhideWhenUsed/>
    <w:rPr>
      <w:color w:val="F7B615" w:themeColor="hyperlink"/>
      <w:u w:val="single"/>
    </w:rPr>
  </w:style>
  <w:style w:type="character" w:styleId="af5">
    <w:name w:val="Intense Emphasis"/>
    <w:basedOn w:val="a2"/>
    <w:uiPriority w:val="21"/>
    <w:qFormat/>
    <w:rPr>
      <w:rFonts w:asciiTheme="minorHAnsi" w:eastAsiaTheme="minorEastAsia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af6">
    <w:name w:val="Intense Reference"/>
    <w:basedOn w:val="a2"/>
    <w:uiPriority w:val="32"/>
    <w:qFormat/>
    <w:rPr>
      <w:rFonts w:asciiTheme="minorHAnsi" w:eastAsiaTheme="minorEastAsia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af7">
    <w:name w:val="List"/>
    <w:basedOn w:val="a1"/>
    <w:uiPriority w:val="99"/>
    <w:semiHidden/>
    <w:unhideWhenUsed/>
    <w:pPr>
      <w:ind w:left="360" w:hanging="360"/>
    </w:pPr>
  </w:style>
  <w:style w:type="paragraph" w:styleId="22">
    <w:name w:val="List 2"/>
    <w:basedOn w:val="a1"/>
    <w:uiPriority w:val="99"/>
    <w:semiHidden/>
    <w:unhideWhenUsed/>
    <w:pPr>
      <w:ind w:left="720" w:hanging="360"/>
    </w:pPr>
  </w:style>
  <w:style w:type="paragraph" w:styleId="a0">
    <w:name w:val="List Bullet"/>
    <w:basedOn w:val="a1"/>
    <w:uiPriority w:val="36"/>
    <w:unhideWhenUsed/>
    <w:qFormat/>
    <w:pPr>
      <w:numPr>
        <w:numId w:val="18"/>
      </w:numPr>
    </w:pPr>
    <w:rPr>
      <w:sz w:val="24"/>
    </w:rPr>
  </w:style>
  <w:style w:type="paragraph" w:styleId="2">
    <w:name w:val="List Bullet 2"/>
    <w:basedOn w:val="a1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3">
    <w:name w:val="List Bullet 3"/>
    <w:basedOn w:val="a1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4">
    <w:name w:val="List Bullet 4"/>
    <w:basedOn w:val="a1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5">
    <w:name w:val="List Bullet 5"/>
    <w:basedOn w:val="a1"/>
    <w:uiPriority w:val="36"/>
    <w:unhideWhenUsed/>
    <w:qFormat/>
    <w:pPr>
      <w:numPr>
        <w:numId w:val="22"/>
      </w:numPr>
    </w:pPr>
  </w:style>
  <w:style w:type="paragraph" w:styleId="af8">
    <w:name w:val="List Paragraph"/>
    <w:basedOn w:val="a1"/>
    <w:uiPriority w:val="34"/>
    <w:unhideWhenUsed/>
    <w:qFormat/>
    <w:pPr>
      <w:ind w:left="720"/>
      <w:contextualSpacing/>
    </w:pPr>
  </w:style>
  <w:style w:type="numbering" w:customStyle="1" w:styleId="a">
    <w:name w:val="中间列表样式"/>
    <w:uiPriority w:val="99"/>
    <w:pPr>
      <w:numPr>
        <w:numId w:val="11"/>
      </w:numPr>
    </w:pPr>
  </w:style>
  <w:style w:type="paragraph" w:styleId="af9">
    <w:name w:val="No Spacing"/>
    <w:basedOn w:val="a1"/>
    <w:uiPriority w:val="99"/>
    <w:qFormat/>
    <w:pPr>
      <w:spacing w:after="0" w:line="240" w:lineRule="auto"/>
    </w:pPr>
  </w:style>
  <w:style w:type="character" w:styleId="afa">
    <w:name w:val="Placeholder Text"/>
    <w:basedOn w:val="a2"/>
    <w:uiPriority w:val="99"/>
    <w:unhideWhenUsed/>
    <w:rPr>
      <w:color w:val="808080"/>
    </w:rPr>
  </w:style>
  <w:style w:type="paragraph" w:styleId="afb">
    <w:name w:val="Quote"/>
    <w:basedOn w:val="a1"/>
    <w:link w:val="afc"/>
    <w:uiPriority w:val="29"/>
    <w:qFormat/>
    <w:rPr>
      <w:i/>
      <w:smallCaps/>
      <w:color w:val="775F55" w:themeColor="text2"/>
      <w:spacing w:val="6"/>
    </w:rPr>
  </w:style>
  <w:style w:type="character" w:customStyle="1" w:styleId="afc">
    <w:name w:val="引用字符"/>
    <w:basedOn w:val="a2"/>
    <w:link w:val="afb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afd">
    <w:name w:val="Strong"/>
    <w:uiPriority w:val="22"/>
    <w:qFormat/>
    <w:rPr>
      <w:rFonts w:asciiTheme="minorHAnsi" w:eastAsiaTheme="minorEastAsia" w:hAnsiTheme="minorHAnsi"/>
      <w:b/>
      <w:color w:val="DD8047" w:themeColor="accent2"/>
    </w:rPr>
  </w:style>
  <w:style w:type="character" w:styleId="afe">
    <w:name w:val="Subtle Emphasis"/>
    <w:basedOn w:val="a2"/>
    <w:uiPriority w:val="19"/>
    <w:qFormat/>
    <w:rPr>
      <w:rFonts w:asciiTheme="minorHAnsi" w:eastAsiaTheme="minorEastAsia" w:hAnsiTheme="minorHAnsi"/>
      <w:i/>
      <w:sz w:val="23"/>
    </w:rPr>
  </w:style>
  <w:style w:type="character" w:styleId="aff">
    <w:name w:val="Subtle Reference"/>
    <w:basedOn w:val="a2"/>
    <w:uiPriority w:val="31"/>
    <w:qFormat/>
    <w:rPr>
      <w:rFonts w:asciiTheme="minorHAnsi" w:eastAsiaTheme="minorEastAsia" w:hAnsiTheme="minorHAnsi"/>
      <w:b/>
      <w:i/>
      <w:color w:val="775F55" w:themeColor="text2"/>
      <w:sz w:val="23"/>
    </w:rPr>
  </w:style>
  <w:style w:type="table" w:styleId="aff0">
    <w:name w:val="Table Grid"/>
    <w:basedOn w:val="a3"/>
    <w:uiPriority w:val="1"/>
    <w:pPr>
      <w:spacing w:after="0" w:line="240" w:lineRule="auto"/>
    </w:pPr>
    <w:rPr>
      <w:rFonts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1">
    <w:name w:val="table of authorities"/>
    <w:basedOn w:val="a1"/>
    <w:next w:val="a1"/>
    <w:uiPriority w:val="99"/>
    <w:semiHidden/>
    <w:unhideWhenUsed/>
    <w:pPr>
      <w:ind w:left="220" w:hanging="220"/>
    </w:pPr>
  </w:style>
  <w:style w:type="paragraph" w:styleId="11">
    <w:name w:val="toc 1"/>
    <w:basedOn w:val="a1"/>
    <w:next w:val="a1"/>
    <w:autoRedefine/>
    <w:uiPriority w:val="39"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23">
    <w:name w:val="toc 2"/>
    <w:basedOn w:val="a1"/>
    <w:next w:val="a1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32">
    <w:name w:val="toc 3"/>
    <w:basedOn w:val="a1"/>
    <w:next w:val="a1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42">
    <w:name w:val="toc 4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52">
    <w:name w:val="toc 5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61">
    <w:name w:val="toc 6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71">
    <w:name w:val="toc 7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81">
    <w:name w:val="toc 8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91">
    <w:name w:val="toc 9"/>
    <w:basedOn w:val="a1"/>
    <w:next w:val="a1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aff2">
    <w:name w:val="类别"/>
    <w:basedOn w:val="a1"/>
    <w:uiPriority w:val="49"/>
    <w:pPr>
      <w:spacing w:after="0"/>
    </w:pPr>
    <w:rPr>
      <w:b/>
      <w:sz w:val="24"/>
      <w:szCs w:val="24"/>
    </w:rPr>
  </w:style>
  <w:style w:type="paragraph" w:customStyle="1" w:styleId="aff3">
    <w:name w:val="公司名称"/>
    <w:basedOn w:val="a1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aff4">
    <w:name w:val="页脚偶数"/>
    <w:basedOn w:val="a1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aff5">
    <w:name w:val="奇数页脚"/>
    <w:basedOn w:val="a1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aff6">
    <w:name w:val="偶数页眉"/>
    <w:basedOn w:val="a1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b/>
      <w:color w:val="775F55" w:themeColor="text2"/>
      <w:sz w:val="20"/>
    </w:rPr>
  </w:style>
  <w:style w:type="paragraph" w:customStyle="1" w:styleId="aff7">
    <w:name w:val="奇数页眉"/>
    <w:basedOn w:val="a1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b/>
      <w:color w:val="775F55" w:themeColor="text2"/>
      <w:sz w:val="20"/>
    </w:rPr>
  </w:style>
  <w:style w:type="paragraph" w:customStyle="1" w:styleId="12">
    <w:name w:val="无间隔1"/>
    <w:basedOn w:val="a1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aff8">
    <w:name w:val="TOC Heading"/>
    <w:basedOn w:val="1"/>
    <w:next w:val="a1"/>
    <w:uiPriority w:val="39"/>
    <w:unhideWhenUsed/>
    <w:qFormat/>
    <w:rsid w:val="00BE67C5"/>
    <w:pPr>
      <w:keepNext/>
      <w:keepLines/>
      <w:spacing w:before="240" w:after="0" w:line="259" w:lineRule="auto"/>
      <w:outlineLvl w:val="9"/>
    </w:pPr>
    <w:rPr>
      <w:rFonts w:cstheme="majorBidi"/>
      <w:caps w:val="0"/>
      <w:color w:val="548AB7" w:themeColor="accent1" w:themeShade="BF"/>
      <w:kern w:val="0"/>
      <w14:ligatures w14:val="none"/>
    </w:rPr>
  </w:style>
  <w:style w:type="paragraph" w:styleId="HTML">
    <w:name w:val="HTML Preformatted"/>
    <w:basedOn w:val="a1"/>
    <w:link w:val="HTML0"/>
    <w:uiPriority w:val="99"/>
    <w:semiHidden/>
    <w:unhideWhenUsed/>
    <w:rsid w:val="00CB50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字符"/>
    <w:basedOn w:val="a2"/>
    <w:link w:val="HTML"/>
    <w:uiPriority w:val="99"/>
    <w:semiHidden/>
    <w:rsid w:val="00CB50C6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ff9">
    <w:name w:val="FollowedHyperlink"/>
    <w:basedOn w:val="a2"/>
    <w:uiPriority w:val="99"/>
    <w:semiHidden/>
    <w:unhideWhenUsed/>
    <w:rsid w:val="00CC3D18"/>
    <w:rPr>
      <w:color w:val="704404" w:themeColor="followedHyperlink"/>
      <w:u w:val="single"/>
    </w:rPr>
  </w:style>
  <w:style w:type="character" w:styleId="affa">
    <w:name w:val="Mention"/>
    <w:basedOn w:val="a2"/>
    <w:uiPriority w:val="99"/>
    <w:semiHidden/>
    <w:unhideWhenUsed/>
    <w:rsid w:val="00D143F3"/>
    <w:rPr>
      <w:color w:val="2B579A"/>
      <w:shd w:val="clear" w:color="auto" w:fill="E6E6E6"/>
    </w:rPr>
  </w:style>
  <w:style w:type="paragraph" w:styleId="affb">
    <w:name w:val="Document Map"/>
    <w:basedOn w:val="a1"/>
    <w:link w:val="affc"/>
    <w:uiPriority w:val="99"/>
    <w:semiHidden/>
    <w:unhideWhenUsed/>
    <w:rsid w:val="00863B60"/>
    <w:rPr>
      <w:rFonts w:ascii="宋体" w:eastAsia="宋体"/>
      <w:sz w:val="24"/>
      <w:szCs w:val="24"/>
    </w:rPr>
  </w:style>
  <w:style w:type="character" w:customStyle="1" w:styleId="affc">
    <w:name w:val="文档结构图字符"/>
    <w:basedOn w:val="a2"/>
    <w:link w:val="affb"/>
    <w:uiPriority w:val="99"/>
    <w:semiHidden/>
    <w:rsid w:val="00863B60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mailto:git@xxx.com" TargetMode="External"/><Relationship Id="rId14" Type="http://schemas.openxmlformats.org/officeDocument/2006/relationships/hyperlink" Target="mailto:git@git.oschina.net:gupaoedu_com_vip/test10.git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www.cnblogs.com/wanqieddy/archive/2012/08/03/2621027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Roaming\Microsoft\Templates\&#25253;&#34920;&#65288;&#20013;&#24615;&#20027;&#39064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Relationship Id="rId2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3CDF8-6606-41CB-8781-B195AE9EC5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9B8FCA3-1036-8F4E-B0E7-340677F05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C:\Users\James\AppData\Roaming\Microsoft\Templates\报表（中性主题）.dotx</Template>
  <TotalTime>1136</TotalTime>
  <Pages>1</Pages>
  <Words>195</Words>
  <Characters>1113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咕泡学院出品</vt:lpstr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咕泡学院出品</dc:title>
  <dc:creator>James</dc:creator>
  <cp:keywords/>
  <cp:lastModifiedBy>Microsoft Office 用户</cp:lastModifiedBy>
  <cp:revision>535</cp:revision>
  <dcterms:created xsi:type="dcterms:W3CDTF">2017-02-21T13:35:00Z</dcterms:created>
  <dcterms:modified xsi:type="dcterms:W3CDTF">2018-12-15T06:56:00Z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